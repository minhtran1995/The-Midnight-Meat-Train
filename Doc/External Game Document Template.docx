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eastAsiaTheme="majorEastAsia" w:hAnsi="Arial" w:cs="Arial"/>
          <w:caps/>
          <w:sz w:val="28"/>
          <w:szCs w:val="28"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rPr>
              <w:trHeight w:val="2880"/>
              <w:jc w:val="center"/>
            </w:trPr>
            <w:sdt>
              <w:sdtPr>
                <w:rPr>
                  <w:rFonts w:ascii="Arial" w:eastAsiaTheme="majorEastAsia" w:hAnsi="Arial" w:cs="Arial"/>
                  <w:caps/>
                  <w:sz w:val="28"/>
                  <w:szCs w:val="28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Pr="00236BAB" w:rsidRDefault="001F4959" w:rsidP="001F4959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</w:pPr>
                    <w:r w:rsidRPr="00236BAB"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  <w:t>Web Master .inc</w:t>
                    </w:r>
                  </w:p>
                </w:tc>
              </w:sdtContent>
            </w:sdt>
          </w:tr>
          <w:tr w:rsidR="003E1D56" w:rsidRPr="00236BAB">
            <w:trPr>
              <w:trHeight w:val="1440"/>
              <w:jc w:val="center"/>
            </w:trPr>
            <w:sdt>
              <w:sdtPr>
                <w:rPr>
                  <w:sz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sz w:val="28"/>
                        <w:szCs w:val="28"/>
                      </w:rPr>
                    </w:pPr>
                    <w:r w:rsidRPr="00236BAB">
                      <w:rPr>
                        <w:sz w:val="72"/>
                      </w:rPr>
                      <w:t>The Midnight Meat Train</w:t>
                    </w:r>
                  </w:p>
                </w:tc>
              </w:sdtContent>
            </w:sdt>
          </w:tr>
          <w:tr w:rsidR="003E1D56" w:rsidRPr="00236BAB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236BAB" w:rsidRDefault="00236BAB" w:rsidP="00687305">
                <w:pPr>
                  <w:pStyle w:val="NoSpacing"/>
                  <w:jc w:val="center"/>
                  <w:rPr>
                    <w:rFonts w:ascii="Arial" w:eastAsiaTheme="majorEastAsia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noProof/>
                    <w:sz w:val="28"/>
                    <w:szCs w:val="28"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7728" behindDoc="0" locked="0" layoutInCell="1" allowOverlap="1" wp14:anchorId="272DE749" wp14:editId="270EB091">
                          <wp:simplePos x="0" y="0"/>
                          <wp:positionH relativeFrom="column">
                            <wp:posOffset>1731010</wp:posOffset>
                          </wp:positionH>
                          <wp:positionV relativeFrom="paragraph">
                            <wp:posOffset>-2266315</wp:posOffset>
                          </wp:positionV>
                          <wp:extent cx="2543175" cy="1090295"/>
                          <wp:effectExtent l="0" t="0" r="9525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43175" cy="1090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1F4959" w:rsidRDefault="001F4959" w:rsidP="00687305">
                                      <w:pPr>
                                        <w:jc w:val="center"/>
                                      </w:pPr>
                                      <w:r w:rsidRPr="001F4959">
                                        <w:rPr>
                                          <w:noProof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3B099F94" wp14:editId="7B3BCECC">
                                            <wp:extent cx="918845" cy="918845"/>
                                            <wp:effectExtent l="0" t="0" r="0" b="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Website Icon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918845" cy="9188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272DE749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36.3pt;margin-top:-178.45pt;width:200.25pt;height:8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" stroked="f">
                          <v:textbox>
                            <w:txbxContent>
                              <w:p w:rsidR="003E1D56" w:rsidRPr="001F4959" w:rsidRDefault="001F4959" w:rsidP="00687305">
                                <w:pPr>
                                  <w:jc w:val="center"/>
                                </w:pPr>
                                <w:r w:rsidRPr="001F4959"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3B099F94" wp14:editId="7B3BCECC">
                                      <wp:extent cx="918845" cy="918845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Website Icon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687305" w:rsidRPr="00236BAB">
                  <w:rPr>
                    <w:rFonts w:ascii="Arial" w:eastAsiaTheme="majorEastAsia" w:hAnsi="Arial" w:cs="Arial"/>
                    <w:sz w:val="28"/>
                    <w:szCs w:val="28"/>
                  </w:rPr>
                  <w:t>Document</w:t>
                </w:r>
              </w:p>
            </w:tc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Version #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1.0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All work Copyright © 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2016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 by </w:t>
                </w:r>
                <w:proofErr w:type="spellStart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WebMaster</w:t>
                </w:r>
                <w:proofErr w:type="spellEnd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 xml:space="preserve"> .Inc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All rights reserved.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</w:tc>
          </w:tr>
          <w:tr w:rsidR="003E1D56" w:rsidRPr="00236BAB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hAnsi="Arial" w:cs="Arial"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>Duc</w:t>
                    </w:r>
                    <w:proofErr w:type="spellEnd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Minh Tran</w:t>
                    </w:r>
                    <w:r w:rsidR="00910ADA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- 300771859</w:t>
                    </w:r>
                  </w:p>
                </w:tc>
              </w:sdtContent>
            </w:sdt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 w:rsidP="003E1D56">
                <w:pPr>
                  <w:pStyle w:val="NoSpacing"/>
                  <w:jc w:val="center"/>
                  <w:rPr>
                    <w:rFonts w:ascii="Arial" w:hAnsi="Arial" w:cs="Arial"/>
                    <w:bCs/>
                    <w:sz w:val="28"/>
                    <w:szCs w:val="28"/>
                  </w:rPr>
                </w:pP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c>
              <w:tcPr>
                <w:tcW w:w="5000" w:type="pct"/>
              </w:tcPr>
              <w:p w:rsidR="003E1D56" w:rsidRPr="00236BAB" w:rsidRDefault="003E4B91" w:rsidP="00041C8A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>
                  <w:rPr>
                    <w:rFonts w:ascii="Arial" w:hAnsi="Arial" w:cs="Arial"/>
                    <w:sz w:val="28"/>
                    <w:szCs w:val="28"/>
                  </w:rPr>
                  <w:t>Feb 05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  <w:vertAlign w:val="superscript"/>
                  </w:rPr>
                  <w:t>th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</w:rPr>
                  <w:t xml:space="preserve"> 201</w:t>
                </w:r>
                <w:r>
                  <w:rPr>
                    <w:rFonts w:ascii="Arial" w:hAnsi="Arial" w:cs="Arial"/>
                    <w:sz w:val="28"/>
                    <w:szCs w:val="28"/>
                  </w:rPr>
                  <w:t>6</w:t>
                </w: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CF4230" w:rsidRDefault="00FC7B22" w:rsidP="00CF4230">
          <w:pPr>
            <w:rPr>
              <w:rFonts w:ascii="Arial" w:hAnsi="Arial" w:cs="Arial"/>
              <w:sz w:val="28"/>
              <w:szCs w:val="28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01232835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:rsidR="00687305" w:rsidRPr="00236BAB" w:rsidRDefault="00687305" w:rsidP="00A71929">
          <w:pPr>
            <w:pStyle w:val="TOCHeading"/>
            <w:numPr>
              <w:ilvl w:val="0"/>
              <w:numId w:val="0"/>
            </w:numPr>
            <w:ind w:left="432"/>
          </w:pPr>
          <w:r w:rsidRPr="00236BAB">
            <w:t>Table of Contents</w:t>
          </w:r>
        </w:p>
        <w:p w:rsidR="00684135" w:rsidRDefault="0068730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r w:rsidRPr="00236BAB">
            <w:rPr>
              <w:rFonts w:ascii="Arial" w:hAnsi="Arial" w:cs="Arial"/>
              <w:sz w:val="28"/>
              <w:szCs w:val="28"/>
            </w:rPr>
            <w:fldChar w:fldCharType="begin"/>
          </w:r>
          <w:r w:rsidRPr="00236BAB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236BAB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442456928" w:history="1">
            <w:r w:rsidR="00684135" w:rsidRPr="001D1893">
              <w:rPr>
                <w:rStyle w:val="Hyperlink"/>
                <w:noProof/>
              </w:rPr>
              <w:t>1.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Game Overview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_Toc442456928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4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29" w:history="1">
            <w:r w:rsidR="00684135" w:rsidRPr="001D1893">
              <w:rPr>
                <w:rStyle w:val="Hyperlink"/>
                <w:noProof/>
              </w:rPr>
              <w:t>2.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Game Play Mechanics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_Toc442456929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5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0" w:history="1">
            <w:r w:rsidR="00684135" w:rsidRPr="001D1893">
              <w:rPr>
                <w:rStyle w:val="Hyperlink"/>
                <w:noProof/>
              </w:rPr>
              <w:t>3.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Camera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_Toc442456930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6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1" w:history="1">
            <w:r w:rsidR="00684135" w:rsidRPr="001D1893">
              <w:rPr>
                <w:rStyle w:val="Hyperlink"/>
                <w:noProof/>
              </w:rPr>
              <w:t>4.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Controls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_Toc442456931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6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2" w:history="1">
            <w:r w:rsidR="00684135" w:rsidRPr="001D1893">
              <w:rPr>
                <w:rStyle w:val="Hyperlink"/>
                <w:noProof/>
              </w:rPr>
              <w:t>5.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Saving and Loading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_Toc442456932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6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3" w:history="1">
            <w:r w:rsidR="00684135" w:rsidRPr="001D1893">
              <w:rPr>
                <w:rStyle w:val="Hyperlink"/>
                <w:noProof/>
              </w:rPr>
              <w:t>6.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Interface Sketch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_Toc442456933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6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4" w:history="1">
            <w:r w:rsidR="00684135" w:rsidRPr="001D1893">
              <w:rPr>
                <w:rStyle w:val="Hyperlink"/>
                <w:noProof/>
              </w:rPr>
              <w:t>7.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Menu and Screen Descriptions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_Toc442456934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5" w:history="1">
            <w:r w:rsidR="00684135" w:rsidRPr="001D1893">
              <w:rPr>
                <w:rStyle w:val="Hyperlink"/>
                <w:noProof/>
              </w:rPr>
              <w:t>8.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Game World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_Toc442456935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6" w:history="1">
            <w:r w:rsidR="00684135" w:rsidRPr="001D1893">
              <w:rPr>
                <w:rStyle w:val="Hyperlink"/>
                <w:noProof/>
              </w:rPr>
              <w:t>9.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Levels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_Toc442456936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7" w:history="1">
            <w:r w:rsidR="00684135" w:rsidRPr="001D1893">
              <w:rPr>
                <w:rStyle w:val="Hyperlink"/>
                <w:noProof/>
              </w:rPr>
              <w:t>10.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Characters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_Toc442456937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8" w:history="1">
            <w:r w:rsidR="00684135" w:rsidRPr="001D1893">
              <w:rPr>
                <w:rStyle w:val="Hyperlink"/>
                <w:noProof/>
              </w:rPr>
              <w:t>11.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Non-player Characters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_Toc442456938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9" w:history="1">
            <w:r w:rsidR="00684135" w:rsidRPr="001D1893">
              <w:rPr>
                <w:rStyle w:val="Hyperlink"/>
                <w:noProof/>
              </w:rPr>
              <w:t>12.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Enemies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_Toc442456939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7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0" w:history="1">
            <w:r w:rsidR="00684135" w:rsidRPr="001D1893">
              <w:rPr>
                <w:rStyle w:val="Hyperlink"/>
                <w:noProof/>
              </w:rPr>
              <w:t>13.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Weapons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_Toc442456940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1" w:history="1">
            <w:r w:rsidR="00684135" w:rsidRPr="001D1893">
              <w:rPr>
                <w:rStyle w:val="Hyperlink"/>
                <w:noProof/>
              </w:rPr>
              <w:t>14.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Items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_Toc442456941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2" w:history="1">
            <w:r w:rsidR="00684135" w:rsidRPr="001D1893">
              <w:rPr>
                <w:rStyle w:val="Hyperlink"/>
                <w:noProof/>
              </w:rPr>
              <w:t>15.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Abilities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_Toc442456942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3" w:history="1">
            <w:r w:rsidR="00684135" w:rsidRPr="001D1893">
              <w:rPr>
                <w:rStyle w:val="Hyperlink"/>
                <w:noProof/>
              </w:rPr>
              <w:t>16.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Vehicles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_Toc442456943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4" w:history="1">
            <w:r w:rsidR="00684135" w:rsidRPr="001D1893">
              <w:rPr>
                <w:rStyle w:val="Hyperlink"/>
                <w:noProof/>
              </w:rPr>
              <w:t>17.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Script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_Toc442456944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5" w:history="1">
            <w:r w:rsidR="00684135" w:rsidRPr="001D1893">
              <w:rPr>
                <w:rStyle w:val="Hyperlink"/>
                <w:noProof/>
              </w:rPr>
              <w:t>18.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Scoring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_Toc442456945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6" w:history="1">
            <w:r w:rsidR="00684135" w:rsidRPr="001D1893">
              <w:rPr>
                <w:rStyle w:val="Hyperlink"/>
                <w:noProof/>
              </w:rPr>
              <w:t>19.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Puzzles/Mini-games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_Toc442456946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7" w:history="1">
            <w:r w:rsidR="00684135" w:rsidRPr="001D1893">
              <w:rPr>
                <w:rStyle w:val="Hyperlink"/>
                <w:noProof/>
              </w:rPr>
              <w:t>20.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Bonuses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_Toc442456947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8" w:history="1">
            <w:r w:rsidR="00684135" w:rsidRPr="001D1893">
              <w:rPr>
                <w:rStyle w:val="Hyperlink"/>
                <w:noProof/>
              </w:rPr>
              <w:t>21.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Cheat Codes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_Toc442456948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9" w:history="1">
            <w:r w:rsidR="00684135" w:rsidRPr="001D1893">
              <w:rPr>
                <w:rStyle w:val="Hyperlink"/>
                <w:noProof/>
              </w:rPr>
              <w:t>22.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Art / Multimedia Index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_Toc442456949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8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50" w:history="1">
            <w:r w:rsidR="00684135" w:rsidRPr="001D1893">
              <w:rPr>
                <w:rStyle w:val="Hyperlink"/>
                <w:noProof/>
              </w:rPr>
              <w:t>23.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Design Notes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_Toc442456950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9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FC7B2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51" w:history="1">
            <w:r w:rsidR="00684135" w:rsidRPr="001D1893">
              <w:rPr>
                <w:rStyle w:val="Hyperlink"/>
                <w:noProof/>
              </w:rPr>
              <w:t>24.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Future Features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_Toc442456951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9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7305" w:rsidRPr="00236BAB" w:rsidRDefault="00687305">
          <w:pPr>
            <w:rPr>
              <w:rFonts w:ascii="Arial" w:hAnsi="Arial" w:cs="Arial"/>
              <w:sz w:val="28"/>
              <w:szCs w:val="28"/>
            </w:rPr>
          </w:pPr>
          <w:r w:rsidRPr="00236BAB">
            <w:rPr>
              <w:rFonts w:ascii="Arial" w:hAnsi="Arial" w:cs="Arial"/>
              <w:bCs/>
              <w:noProof/>
              <w:sz w:val="28"/>
              <w:szCs w:val="28"/>
            </w:rPr>
            <w:fldChar w:fldCharType="end"/>
          </w:r>
        </w:p>
      </w:sdtContent>
    </w:sdt>
    <w:p w:rsidR="009A4D42" w:rsidRPr="00236BAB" w:rsidRDefault="009A4D42">
      <w:pPr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br w:type="page"/>
      </w:r>
    </w:p>
    <w:p w:rsidR="00F56775" w:rsidRPr="00236BAB" w:rsidRDefault="009A4D42" w:rsidP="009A4D42">
      <w:pPr>
        <w:jc w:val="center"/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lastRenderedPageBreak/>
        <w:t>Version History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1.0: </w:t>
      </w:r>
      <w:r w:rsidR="00650944" w:rsidRPr="00A71929">
        <w:rPr>
          <w:rFonts w:ascii="Arial" w:hAnsi="Arial" w:cs="Arial"/>
          <w:sz w:val="24"/>
          <w:szCs w:val="24"/>
        </w:rPr>
        <w:t>Initial Commit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1.1: </w:t>
      </w:r>
      <w:r w:rsidR="00650944" w:rsidRPr="00A71929">
        <w:rPr>
          <w:rFonts w:ascii="Arial" w:hAnsi="Arial" w:cs="Arial"/>
          <w:sz w:val="24"/>
          <w:szCs w:val="24"/>
        </w:rPr>
        <w:t>First Outcome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1.2: </w:t>
      </w:r>
      <w:r w:rsidR="00650944" w:rsidRPr="00A71929">
        <w:rPr>
          <w:rFonts w:ascii="Arial" w:hAnsi="Arial" w:cs="Arial"/>
          <w:sz w:val="24"/>
          <w:szCs w:val="24"/>
        </w:rPr>
        <w:t>Second Decision Tree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1.3: </w:t>
      </w:r>
      <w:r w:rsidR="00650944" w:rsidRPr="00A71929">
        <w:rPr>
          <w:rFonts w:ascii="Arial" w:hAnsi="Arial" w:cs="Arial"/>
          <w:sz w:val="24"/>
          <w:szCs w:val="24"/>
        </w:rPr>
        <w:t>Decision</w:t>
      </w:r>
      <w:r w:rsidRPr="00A71929">
        <w:rPr>
          <w:rFonts w:ascii="Arial" w:hAnsi="Arial" w:cs="Arial"/>
          <w:sz w:val="24"/>
          <w:szCs w:val="24"/>
        </w:rPr>
        <w:t xml:space="preserve"> </w:t>
      </w:r>
      <w:r w:rsidR="00650944" w:rsidRPr="00A71929">
        <w:rPr>
          <w:rFonts w:ascii="Arial" w:hAnsi="Arial" w:cs="Arial"/>
          <w:sz w:val="24"/>
          <w:szCs w:val="24"/>
        </w:rPr>
        <w:t>B GUI fixed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1.4: </w:t>
      </w:r>
      <w:r w:rsidR="00650944" w:rsidRPr="00A71929">
        <w:rPr>
          <w:rFonts w:ascii="Arial" w:hAnsi="Arial" w:cs="Arial"/>
          <w:sz w:val="24"/>
          <w:szCs w:val="24"/>
        </w:rPr>
        <w:t>Happy Path Finished</w:t>
      </w:r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1.5: </w:t>
      </w:r>
      <w:r w:rsidR="00650944" w:rsidRPr="00A71929">
        <w:rPr>
          <w:rFonts w:ascii="Arial" w:hAnsi="Arial" w:cs="Arial"/>
          <w:sz w:val="24"/>
          <w:szCs w:val="24"/>
        </w:rPr>
        <w:t xml:space="preserve">fix BMG </w:t>
      </w:r>
      <w:proofErr w:type="spellStart"/>
      <w:r w:rsidR="00650944" w:rsidRPr="00A71929">
        <w:rPr>
          <w:rFonts w:ascii="Arial" w:hAnsi="Arial" w:cs="Arial"/>
          <w:sz w:val="24"/>
          <w:szCs w:val="24"/>
        </w:rPr>
        <w:t>init</w:t>
      </w:r>
      <w:proofErr w:type="spellEnd"/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2.0: </w:t>
      </w:r>
      <w:r w:rsidR="00650944" w:rsidRPr="00A71929">
        <w:rPr>
          <w:rFonts w:ascii="Arial" w:hAnsi="Arial" w:cs="Arial"/>
          <w:sz w:val="24"/>
          <w:szCs w:val="24"/>
        </w:rPr>
        <w:t>Un-formatted Code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2.1: </w:t>
      </w:r>
      <w:r w:rsidR="00650944" w:rsidRPr="00A71929">
        <w:rPr>
          <w:rFonts w:ascii="Arial" w:hAnsi="Arial" w:cs="Arial"/>
          <w:sz w:val="24"/>
          <w:szCs w:val="24"/>
        </w:rPr>
        <w:t>Internal Document -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0268E8" w:rsidRPr="00A71929" w:rsidRDefault="000268E8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2.2 Internal Document - In progress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.3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Internal Document -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Default="00854B7B" w:rsidP="00F33E85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.4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Adding Soun</w:t>
      </w:r>
      <w:r w:rsidRPr="00A71929">
        <w:rPr>
          <w:rFonts w:ascii="Arial" w:hAnsi="Arial" w:cs="Arial"/>
          <w:sz w:val="24"/>
          <w:szCs w:val="24"/>
        </w:rPr>
        <w:t xml:space="preserve">d </w:t>
      </w:r>
      <w:r w:rsidR="00650944" w:rsidRPr="00A71929">
        <w:rPr>
          <w:rFonts w:ascii="Arial" w:hAnsi="Arial" w:cs="Arial"/>
          <w:sz w:val="24"/>
          <w:szCs w:val="24"/>
        </w:rPr>
        <w:t>Effect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3E4B91" w:rsidRPr="00A71929" w:rsidRDefault="003E4B91" w:rsidP="003E4B91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Version 2.5: </w:t>
      </w:r>
      <w:r w:rsidRPr="003E4B91">
        <w:rPr>
          <w:rFonts w:ascii="Arial" w:hAnsi="Arial" w:cs="Arial"/>
          <w:sz w:val="24"/>
          <w:szCs w:val="24"/>
        </w:rPr>
        <w:t>Adding one more outcome</w:t>
      </w:r>
      <w:r>
        <w:rPr>
          <w:rFonts w:ascii="Arial" w:hAnsi="Arial" w:cs="Arial"/>
          <w:sz w:val="24"/>
          <w:szCs w:val="24"/>
        </w:rPr>
        <w:t xml:space="preserve"> (Feb 5, 2016)</w:t>
      </w:r>
    </w:p>
    <w:p w:rsidR="00F33E85" w:rsidRPr="00A71929" w:rsidRDefault="00F33E85">
      <w:p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br w:type="page"/>
      </w:r>
    </w:p>
    <w:p w:rsidR="00BF4089" w:rsidRPr="00A71929" w:rsidRDefault="009F6693" w:rsidP="00A71929">
      <w:pPr>
        <w:pStyle w:val="Heading1"/>
      </w:pPr>
      <w:bookmarkStart w:id="0" w:name="_Toc442456928"/>
      <w:r w:rsidRPr="00A71929">
        <w:lastRenderedPageBreak/>
        <w:t>Game Overview</w:t>
      </w:r>
      <w:bookmarkEnd w:id="0"/>
      <w:r w:rsidR="00BF4089" w:rsidRPr="00A71929">
        <w:t xml:space="preserve"> </w:t>
      </w:r>
    </w:p>
    <w:p w:rsidR="009A4D42" w:rsidRPr="00A71929" w:rsidRDefault="00575942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based on a movie – The Midnight Meat Train (Directed by </w:t>
      </w:r>
      <w:proofErr w:type="spellStart"/>
      <w:r w:rsidRPr="00A71929">
        <w:rPr>
          <w:rFonts w:ascii="Arial" w:hAnsi="Arial" w:cs="Arial"/>
          <w:sz w:val="24"/>
          <w:szCs w:val="24"/>
        </w:rPr>
        <w:t>Ryûhei</w:t>
      </w:r>
      <w:proofErr w:type="spellEnd"/>
      <w:r w:rsidRPr="00A71929">
        <w:rPr>
          <w:rFonts w:ascii="Arial" w:hAnsi="Arial" w:cs="Arial"/>
          <w:sz w:val="24"/>
          <w:szCs w:val="24"/>
        </w:rPr>
        <w:t xml:space="preserve"> Kitamura). The main story has been modified to match the requirement of assignment 1</w:t>
      </w:r>
      <w:r w:rsidR="000E618A" w:rsidRPr="00A71929">
        <w:rPr>
          <w:rFonts w:ascii="Arial" w:hAnsi="Arial" w:cs="Arial"/>
          <w:sz w:val="24"/>
          <w:szCs w:val="24"/>
        </w:rPr>
        <w:t>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  <w:sectPr w:rsidR="00A736A1" w:rsidRPr="00A71929" w:rsidSect="000E618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A71929">
        <w:rPr>
          <w:rFonts w:ascii="Arial" w:hAnsi="Arial" w:cs="Arial"/>
          <w:sz w:val="24"/>
          <w:szCs w:val="24"/>
        </w:rPr>
        <w:t>Players have to make their choices wisely, thinking they are the main character in order to win the game.</w:t>
      </w:r>
    </w:p>
    <w:p w:rsidR="009F6693" w:rsidRPr="00A71929" w:rsidRDefault="009F6693" w:rsidP="00A71929">
      <w:pPr>
        <w:pStyle w:val="Heading1"/>
      </w:pPr>
      <w:bookmarkStart w:id="1" w:name="_Toc442456929"/>
      <w:r w:rsidRPr="00A71929">
        <w:lastRenderedPageBreak/>
        <w:t>Game Play Mechanics</w:t>
      </w:r>
      <w:bookmarkEnd w:id="1"/>
    </w:p>
    <w:p w:rsidR="00686D09" w:rsidRPr="00A71929" w:rsidRDefault="000E618A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Player will be prompted to select 2 or multiple decisions level while playing the game. There are options to go back in the non-decision scene. One user go through a decision, they will not be able to go back.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Here is the game decision model</w:t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BC0CD7" w:rsidP="00BC0CD7">
      <w:pPr>
        <w:pStyle w:val="ListParagraph"/>
        <w:ind w:left="1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>
            <wp:extent cx="8229600" cy="4300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 M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A736A1">
      <w:pPr>
        <w:rPr>
          <w:rFonts w:ascii="Arial" w:hAnsi="Arial" w:cs="Arial"/>
          <w:sz w:val="24"/>
          <w:szCs w:val="24"/>
        </w:rPr>
        <w:sectPr w:rsidR="00A736A1" w:rsidRPr="00A71929" w:rsidSect="00A736A1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0E618A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2" w:name="_Toc442456930"/>
      <w:r w:rsidRPr="00A71929">
        <w:t>Camera</w:t>
      </w:r>
      <w:bookmarkEnd w:id="2"/>
      <w:r w:rsidR="003E1D34" w:rsidRPr="00A71929">
        <w:t xml:space="preserve"> </w:t>
      </w:r>
    </w:p>
    <w:p w:rsidR="00686D09" w:rsidRPr="00A71929" w:rsidRDefault="00A736A1" w:rsidP="00A736A1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</w:t>
      </w:r>
      <w:r w:rsidR="00904408" w:rsidRPr="00A71929">
        <w:rPr>
          <w:rFonts w:ascii="Arial" w:hAnsi="Arial" w:cs="Arial"/>
          <w:sz w:val="24"/>
          <w:szCs w:val="24"/>
        </w:rPr>
        <w:t xml:space="preserve"> point of view is user’s sight – in front of the scene </w:t>
      </w:r>
    </w:p>
    <w:p w:rsidR="00BF4089" w:rsidRPr="00A71929" w:rsidRDefault="009F6693" w:rsidP="00A71929">
      <w:pPr>
        <w:pStyle w:val="Heading1"/>
      </w:pPr>
      <w:bookmarkStart w:id="3" w:name="_Toc442456931"/>
      <w:r w:rsidRPr="00A71929">
        <w:t>Controls</w:t>
      </w:r>
      <w:bookmarkEnd w:id="3"/>
    </w:p>
    <w:p w:rsidR="00686D09" w:rsidRPr="00A71929" w:rsidRDefault="0033031E" w:rsidP="0033031E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User can control this game by using mouse and click on buttons.</w:t>
      </w:r>
    </w:p>
    <w:p w:rsidR="009F6693" w:rsidRPr="00A71929" w:rsidRDefault="009F6693" w:rsidP="00A71929">
      <w:pPr>
        <w:pStyle w:val="Heading1"/>
      </w:pPr>
      <w:bookmarkStart w:id="4" w:name="_Toc442456932"/>
      <w:r w:rsidRPr="00A71929">
        <w:t>Saving and Loading</w:t>
      </w:r>
      <w:bookmarkEnd w:id="4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5" w:name="_Toc442456933"/>
      <w:r w:rsidRPr="00A71929">
        <w:t>Interface</w:t>
      </w:r>
      <w:r w:rsidR="00D668E0" w:rsidRPr="00A71929">
        <w:t xml:space="preserve"> Sketch</w:t>
      </w:r>
      <w:bookmarkEnd w:id="5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8B4FF2E" wp14:editId="20563681">
            <wp:extent cx="5505450" cy="30988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75" t="12258" r="9936" b="7354"/>
                    <a:stretch/>
                  </pic:blipFill>
                  <pic:spPr bwMode="auto">
                    <a:xfrm>
                      <a:off x="0" y="0"/>
                      <a:ext cx="5517826" cy="31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09" w:rsidRPr="00A71929" w:rsidRDefault="00993469" w:rsidP="0099346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This Scene show a dilemma with multiple decision, it also allows user to go back to previous scene</w:t>
      </w:r>
    </w:p>
    <w:p w:rsidR="009F6693" w:rsidRPr="00A71929" w:rsidRDefault="009F6693" w:rsidP="00A71929">
      <w:pPr>
        <w:pStyle w:val="Heading1"/>
      </w:pPr>
      <w:bookmarkStart w:id="6" w:name="_Toc442456934"/>
      <w:r w:rsidRPr="00A71929">
        <w:lastRenderedPageBreak/>
        <w:t>Menu and Screen Descriptions</w:t>
      </w:r>
      <w:bookmarkEnd w:id="6"/>
    </w:p>
    <w:p w:rsidR="00686D09" w:rsidRPr="00A71929" w:rsidRDefault="009A5443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9B0DF63" wp14:editId="705A6841">
            <wp:extent cx="53625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08" t="14253" r="4968" b="6499"/>
                    <a:stretch/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09" w:rsidRPr="00A71929" w:rsidRDefault="00D03609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 main menu game has only one button, allowing user to start the game. It design also gives player a main theme of the game</w:t>
      </w:r>
    </w:p>
    <w:p w:rsidR="00BF4089" w:rsidRPr="00A71929" w:rsidRDefault="00BF4089" w:rsidP="00686D09">
      <w:pPr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7" w:name="_Toc442456935"/>
      <w:r w:rsidRPr="00A71929">
        <w:t>Game World</w:t>
      </w:r>
      <w:bookmarkEnd w:id="7"/>
      <w:r w:rsidR="003E1D34" w:rsidRPr="00A71929">
        <w:t xml:space="preserve"> </w:t>
      </w:r>
    </w:p>
    <w:p w:rsidR="00686D09" w:rsidRPr="00A71929" w:rsidRDefault="00D03609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world/theme is mainly about the underground subway system and some of </w:t>
      </w:r>
      <w:r w:rsidR="00DF7130" w:rsidRPr="00A71929">
        <w:rPr>
          <w:rFonts w:ascii="Arial" w:hAnsi="Arial" w:cs="Arial"/>
          <w:sz w:val="24"/>
          <w:szCs w:val="24"/>
        </w:rPr>
        <w:t xml:space="preserve">the </w:t>
      </w:r>
      <w:r w:rsidRPr="00A71929">
        <w:rPr>
          <w:rFonts w:ascii="Arial" w:hAnsi="Arial" w:cs="Arial"/>
          <w:sz w:val="24"/>
          <w:szCs w:val="24"/>
        </w:rPr>
        <w:t xml:space="preserve">situations that could happen there. 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8" w:name="_Toc442456936"/>
      <w:r w:rsidRPr="00A71929">
        <w:t>Levels</w:t>
      </w:r>
      <w:bookmarkEnd w:id="8"/>
      <w:r w:rsidRPr="00A71929">
        <w:t xml:space="preserve"> </w:t>
      </w:r>
    </w:p>
    <w:p w:rsidR="00BF4089" w:rsidRPr="00A71929" w:rsidRDefault="005C377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236BAB" w:rsidRPr="00A71929" w:rsidRDefault="00236BAB" w:rsidP="00BF4089">
      <w:pPr>
        <w:pStyle w:val="ListParagraph"/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9" w:name="_Toc442456937"/>
      <w:r w:rsidRPr="00A71929">
        <w:t>Characters</w:t>
      </w:r>
      <w:bookmarkEnd w:id="9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 young photographer named Leon, who is obsessed with the dark matter</w:t>
      </w:r>
    </w:p>
    <w:p w:rsidR="009F6693" w:rsidRPr="00A71929" w:rsidRDefault="009F6693" w:rsidP="00A71929">
      <w:pPr>
        <w:pStyle w:val="Heading1"/>
      </w:pPr>
      <w:bookmarkStart w:id="10" w:name="_Toc442456938"/>
      <w:r w:rsidRPr="00A71929">
        <w:t>Non-player Characters</w:t>
      </w:r>
      <w:bookmarkEnd w:id="10"/>
    </w:p>
    <w:p w:rsidR="00686D09" w:rsidRPr="00A71929" w:rsidRDefault="00236BAB" w:rsidP="00236BAB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1" w:name="_Toc442456939"/>
      <w:r w:rsidRPr="00A71929">
        <w:t>Enemies</w:t>
      </w:r>
      <w:bookmarkEnd w:id="11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2" w:name="_Toc442456940"/>
      <w:r w:rsidRPr="00A71929">
        <w:lastRenderedPageBreak/>
        <w:t>Weapons</w:t>
      </w:r>
      <w:bookmarkEnd w:id="1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3" w:name="_Toc442456941"/>
      <w:r w:rsidRPr="00A71929">
        <w:t>Items</w:t>
      </w:r>
      <w:bookmarkEnd w:id="13"/>
    </w:p>
    <w:p w:rsidR="00686D09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4" w:name="_Toc442456942"/>
      <w:r w:rsidRPr="00A71929">
        <w:t>Abilities</w:t>
      </w:r>
      <w:bookmarkEnd w:id="14"/>
    </w:p>
    <w:p w:rsidR="00236BAB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236BAB">
      <w:pPr>
        <w:ind w:left="720"/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5" w:name="_Toc442456943"/>
      <w:r w:rsidRPr="00A71929">
        <w:t>Vehicles</w:t>
      </w:r>
      <w:bookmarkEnd w:id="15"/>
    </w:p>
    <w:p w:rsidR="00686D09" w:rsidRPr="00A71929" w:rsidRDefault="00236BAB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6" w:name="_Toc442456944"/>
      <w:r w:rsidRPr="00A71929">
        <w:t>Script</w:t>
      </w:r>
      <w:bookmarkEnd w:id="16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17" w:name="_Toc442456945"/>
      <w:r w:rsidRPr="00A71929">
        <w:t>Scoring</w:t>
      </w:r>
      <w:bookmarkEnd w:id="17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5C2F0F" w:rsidRPr="00A71929" w:rsidRDefault="009F6693" w:rsidP="00A71929">
      <w:pPr>
        <w:pStyle w:val="Heading1"/>
      </w:pPr>
      <w:bookmarkStart w:id="18" w:name="_Toc442456946"/>
      <w:r w:rsidRPr="00A71929">
        <w:t>Puzzles/Mini-games</w:t>
      </w:r>
      <w:bookmarkEnd w:id="18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19" w:name="_Toc442456947"/>
      <w:r w:rsidRPr="00A71929">
        <w:t>Bonuses</w:t>
      </w:r>
      <w:bookmarkEnd w:id="19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0" w:name="_Toc442456948"/>
      <w:r w:rsidRPr="00A71929">
        <w:t>Cheat Codes</w:t>
      </w:r>
      <w:bookmarkEnd w:id="20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1" w:name="_Toc442456949"/>
      <w:r w:rsidRPr="00A71929">
        <w:t xml:space="preserve">Art </w:t>
      </w:r>
      <w:r w:rsidR="005C2F0F" w:rsidRPr="00A71929">
        <w:t xml:space="preserve">/ Multimedia </w:t>
      </w:r>
      <w:r w:rsidR="003E1D34" w:rsidRPr="00A71929">
        <w:t>Index</w:t>
      </w:r>
      <w:bookmarkEnd w:id="21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I have been adding multiple background images and sounds to simulate the dark theme of the game </w:t>
      </w:r>
    </w:p>
    <w:p w:rsidR="00686D09" w:rsidRPr="00A71929" w:rsidRDefault="00686D09" w:rsidP="00686D09">
      <w:pPr>
        <w:pStyle w:val="ListParagraph"/>
        <w:rPr>
          <w:rFonts w:ascii="Arial" w:hAnsi="Arial" w:cs="Arial"/>
          <w:sz w:val="24"/>
          <w:szCs w:val="24"/>
        </w:rPr>
      </w:pP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2" w:name="_Toc442456950"/>
      <w:r w:rsidRPr="00A71929">
        <w:lastRenderedPageBreak/>
        <w:t>Design Notes</w:t>
      </w:r>
      <w:bookmarkEnd w:id="22"/>
    </w:p>
    <w:p w:rsidR="005C2F0F" w:rsidRPr="00A71929" w:rsidRDefault="005C2F0F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(Include additional design notes here)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3" w:name="_Toc442456951"/>
      <w:r w:rsidRPr="00A71929">
        <w:t>Future Features</w:t>
      </w:r>
      <w:bookmarkEnd w:id="23"/>
    </w:p>
    <w:p w:rsidR="005C2F0F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Adding more scenes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More sound Effect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Work more on scenes Design</w:t>
      </w:r>
    </w:p>
    <w:sectPr w:rsidR="00236BAB" w:rsidRPr="00A71929" w:rsidSect="00A736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7B22" w:rsidRDefault="00FC7B22" w:rsidP="00C152DC">
      <w:pPr>
        <w:spacing w:after="0" w:line="240" w:lineRule="auto"/>
      </w:pPr>
      <w:r>
        <w:separator/>
      </w:r>
    </w:p>
  </w:endnote>
  <w:endnote w:type="continuationSeparator" w:id="0">
    <w:p w:rsidR="00FC7B22" w:rsidRDefault="00FC7B22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22B8E" w:rsidRPr="00E22B8E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C7B2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-1687275937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22B8E" w:rsidRPr="00E22B8E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B8E" w:rsidRDefault="00E22B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7B22" w:rsidRDefault="00FC7B22" w:rsidP="00C152DC">
      <w:pPr>
        <w:spacing w:after="0" w:line="240" w:lineRule="auto"/>
      </w:pPr>
      <w:r>
        <w:separator/>
      </w:r>
    </w:p>
  </w:footnote>
  <w:footnote w:type="continuationSeparator" w:id="0">
    <w:p w:rsidR="00FC7B22" w:rsidRDefault="00FC7B22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18413866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2067251590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E22B8E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871268729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E22B8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15369243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B8E" w:rsidRDefault="00E22B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7508"/>
    <w:multiLevelType w:val="hybridMultilevel"/>
    <w:tmpl w:val="2C46E5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E910F7"/>
    <w:multiLevelType w:val="hybridMultilevel"/>
    <w:tmpl w:val="F05EC5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740CA"/>
    <w:multiLevelType w:val="hybridMultilevel"/>
    <w:tmpl w:val="ABCA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FA3C97"/>
    <w:multiLevelType w:val="hybridMultilevel"/>
    <w:tmpl w:val="5A8875B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EAA4342"/>
    <w:multiLevelType w:val="hybridMultilevel"/>
    <w:tmpl w:val="C8166CD0"/>
    <w:lvl w:ilvl="0" w:tplc="E954CA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D3498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7A6C636C"/>
    <w:multiLevelType w:val="hybridMultilevel"/>
    <w:tmpl w:val="06FE8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140F6A"/>
    <w:multiLevelType w:val="multilevel"/>
    <w:tmpl w:val="6E68F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268E8"/>
    <w:rsid w:val="00041C8A"/>
    <w:rsid w:val="00080D8D"/>
    <w:rsid w:val="000E618A"/>
    <w:rsid w:val="001F4959"/>
    <w:rsid w:val="00236BAB"/>
    <w:rsid w:val="002675BD"/>
    <w:rsid w:val="002958D5"/>
    <w:rsid w:val="0033031E"/>
    <w:rsid w:val="003E1D34"/>
    <w:rsid w:val="003E1D56"/>
    <w:rsid w:val="003E4B91"/>
    <w:rsid w:val="00420F46"/>
    <w:rsid w:val="0052734F"/>
    <w:rsid w:val="00575942"/>
    <w:rsid w:val="005C2F0F"/>
    <w:rsid w:val="005C377E"/>
    <w:rsid w:val="005E7CC7"/>
    <w:rsid w:val="00650944"/>
    <w:rsid w:val="0065572C"/>
    <w:rsid w:val="00684135"/>
    <w:rsid w:val="00686D09"/>
    <w:rsid w:val="00687305"/>
    <w:rsid w:val="00691022"/>
    <w:rsid w:val="006A4865"/>
    <w:rsid w:val="00744BAC"/>
    <w:rsid w:val="007D2A8E"/>
    <w:rsid w:val="00854B7B"/>
    <w:rsid w:val="00892849"/>
    <w:rsid w:val="008C6B2D"/>
    <w:rsid w:val="008E601F"/>
    <w:rsid w:val="008F3C94"/>
    <w:rsid w:val="00904408"/>
    <w:rsid w:val="00910ADA"/>
    <w:rsid w:val="00953C99"/>
    <w:rsid w:val="00993469"/>
    <w:rsid w:val="00996533"/>
    <w:rsid w:val="009A4D42"/>
    <w:rsid w:val="009A5443"/>
    <w:rsid w:val="009F6693"/>
    <w:rsid w:val="00A57637"/>
    <w:rsid w:val="00A71929"/>
    <w:rsid w:val="00A736A1"/>
    <w:rsid w:val="00AA765B"/>
    <w:rsid w:val="00AD223E"/>
    <w:rsid w:val="00BC0CD7"/>
    <w:rsid w:val="00BF4089"/>
    <w:rsid w:val="00C152DC"/>
    <w:rsid w:val="00CF4230"/>
    <w:rsid w:val="00D03609"/>
    <w:rsid w:val="00D668E0"/>
    <w:rsid w:val="00D82416"/>
    <w:rsid w:val="00DF7130"/>
    <w:rsid w:val="00E22B8E"/>
    <w:rsid w:val="00EB6F93"/>
    <w:rsid w:val="00F33E85"/>
    <w:rsid w:val="00F35C9E"/>
    <w:rsid w:val="00F362D0"/>
    <w:rsid w:val="00FC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FFFA67-1E31-46AF-B16B-95AE8646C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71929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4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44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4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4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4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4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4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4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A71929"/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730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730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4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BAFB6F7-7B2B-485B-814B-BB5E2938E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133</TotalTime>
  <Pages>9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 Master .inc</Company>
  <LinksUpToDate>false</LinksUpToDate>
  <CharactersWithSpaces>4459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Midnight Meat Train</dc:title>
  <dc:creator>Duc Minh Tran - 300771859</dc:creator>
  <cp:lastModifiedBy>Michael T</cp:lastModifiedBy>
  <cp:revision>28</cp:revision>
  <dcterms:created xsi:type="dcterms:W3CDTF">2011-07-15T01:03:00Z</dcterms:created>
  <dcterms:modified xsi:type="dcterms:W3CDTF">2016-02-05T22:38:00Z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